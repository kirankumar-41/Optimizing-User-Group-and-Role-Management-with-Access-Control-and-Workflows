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735AF" w14:textId="77777777" w:rsidR="00E370AF" w:rsidRDefault="00247F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0D37649" w14:textId="77777777" w:rsidR="00E370AF" w:rsidRDefault="00247F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B6D7DCD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4D5B723A" w14:textId="77777777">
        <w:tc>
          <w:tcPr>
            <w:tcW w:w="4508" w:type="dxa"/>
          </w:tcPr>
          <w:p w14:paraId="527FEC8D" w14:textId="77777777" w:rsidR="00E370AF" w:rsidRDefault="00247FF8">
            <w:r>
              <w:t>Date</w:t>
            </w:r>
          </w:p>
        </w:tc>
        <w:tc>
          <w:tcPr>
            <w:tcW w:w="4508" w:type="dxa"/>
          </w:tcPr>
          <w:p w14:paraId="10A2B737" w14:textId="77777777" w:rsidR="00E370AF" w:rsidRDefault="004B1016">
            <w:r>
              <w:t>06</w:t>
            </w:r>
            <w:r w:rsidR="00267921" w:rsidRPr="00267921">
              <w:t xml:space="preserve"> </w:t>
            </w:r>
            <w:r>
              <w:t>July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4B1016" w14:paraId="2414E180" w14:textId="77777777">
        <w:tc>
          <w:tcPr>
            <w:tcW w:w="4508" w:type="dxa"/>
          </w:tcPr>
          <w:p w14:paraId="4839EC38" w14:textId="77777777" w:rsidR="004B1016" w:rsidRDefault="004B1016" w:rsidP="004B1016">
            <w:r>
              <w:t>Team ID</w:t>
            </w:r>
          </w:p>
        </w:tc>
        <w:tc>
          <w:tcPr>
            <w:tcW w:w="4508" w:type="dxa"/>
          </w:tcPr>
          <w:p w14:paraId="7127EF51" w14:textId="5324CD70" w:rsidR="004B1016" w:rsidRDefault="003A7DFF" w:rsidP="00752869">
            <w:pPr>
              <w:tabs>
                <w:tab w:val="left" w:pos="2064"/>
              </w:tabs>
            </w:pPr>
            <w:r w:rsidRPr="003A7DFF">
              <w:t>SWTID-2026-3524</w:t>
            </w:r>
          </w:p>
        </w:tc>
      </w:tr>
      <w:tr w:rsidR="004B1016" w14:paraId="0A2CE575" w14:textId="77777777">
        <w:tc>
          <w:tcPr>
            <w:tcW w:w="4508" w:type="dxa"/>
          </w:tcPr>
          <w:p w14:paraId="501BB4B4" w14:textId="77777777" w:rsidR="004B1016" w:rsidRDefault="004B1016" w:rsidP="004B1016">
            <w:r>
              <w:t>Project Name</w:t>
            </w:r>
          </w:p>
        </w:tc>
        <w:tc>
          <w:tcPr>
            <w:tcW w:w="4508" w:type="dxa"/>
          </w:tcPr>
          <w:p w14:paraId="51F048FD" w14:textId="57B307B1" w:rsidR="004B1016" w:rsidRDefault="003A7DFF" w:rsidP="004B1016">
            <w:r w:rsidRPr="003A7DFF">
              <w:rPr>
                <w:b/>
              </w:rPr>
              <w:t>Optimizing User, Group, and Role Management with Access Control and Workflows</w:t>
            </w:r>
          </w:p>
        </w:tc>
      </w:tr>
      <w:tr w:rsidR="004B1016" w14:paraId="5B718564" w14:textId="77777777">
        <w:tc>
          <w:tcPr>
            <w:tcW w:w="4508" w:type="dxa"/>
          </w:tcPr>
          <w:p w14:paraId="776B8148" w14:textId="77777777" w:rsidR="004B1016" w:rsidRDefault="004B1016" w:rsidP="004B1016">
            <w:r>
              <w:t>Maximum Marks</w:t>
            </w:r>
          </w:p>
        </w:tc>
        <w:tc>
          <w:tcPr>
            <w:tcW w:w="4508" w:type="dxa"/>
          </w:tcPr>
          <w:p w14:paraId="724BA7CE" w14:textId="77777777" w:rsidR="004B1016" w:rsidRDefault="004B1016" w:rsidP="004B1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2D173B66" w14:textId="77777777" w:rsidR="00E370AF" w:rsidRDefault="00E370AF">
      <w:pPr>
        <w:rPr>
          <w:b/>
        </w:rPr>
      </w:pPr>
    </w:p>
    <w:p w14:paraId="6F4E8B5F" w14:textId="77777777" w:rsidR="00E370AF" w:rsidRDefault="00247FF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345BB1E" w14:textId="77777777" w:rsidR="00E370AF" w:rsidRDefault="00247FF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5282E44" w14:textId="77777777" w:rsidR="00E370AF" w:rsidRDefault="00247FF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41839B4E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70E9C671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536EC55A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5B95E18A" w14:textId="77777777" w:rsidR="00E370AF" w:rsidRDefault="00E370AF">
      <w:pPr>
        <w:rPr>
          <w:b/>
        </w:rPr>
      </w:pPr>
    </w:p>
    <w:p w14:paraId="1FFA4ECA" w14:textId="77777777" w:rsidR="00E370AF" w:rsidRDefault="00247FF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60AD652F" w14:textId="21D9DFD8" w:rsidR="00E370AF" w:rsidRDefault="003A7DFF">
      <w:pPr>
        <w:rPr>
          <w:b/>
        </w:rPr>
      </w:pPr>
      <w:r>
        <w:rPr>
          <w:b/>
          <w:noProof/>
        </w:rPr>
        <w:drawing>
          <wp:inline distT="0" distB="0" distL="0" distR="0" wp14:anchorId="3E6D2102" wp14:editId="555CA6CE">
            <wp:extent cx="5731510" cy="3482340"/>
            <wp:effectExtent l="0" t="0" r="2540" b="3810"/>
            <wp:docPr id="186516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68558" name="Picture 18651685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B90D" w14:textId="77777777" w:rsidR="00E370AF" w:rsidRDefault="00E370AF" w:rsidP="004B1016">
      <w:pPr>
        <w:tabs>
          <w:tab w:val="left" w:pos="5529"/>
        </w:tabs>
        <w:rPr>
          <w:b/>
        </w:rPr>
      </w:pPr>
    </w:p>
    <w:p w14:paraId="313B2707" w14:textId="77777777" w:rsidR="00E370AF" w:rsidRDefault="00E370AF">
      <w:pPr>
        <w:rPr>
          <w:b/>
        </w:rPr>
      </w:pPr>
    </w:p>
    <w:p w14:paraId="45550265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D9ACDE-F8EF-4DDB-AB57-0EAFF1B9F3C1}"/>
    <w:embedBold r:id="rId2" w:fontKey="{C6E53FCC-8B01-4BC2-BFD2-F9D4299340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F53E8FC-7A7F-40A7-B14D-6D3B19CCE10C}"/>
    <w:embedItalic r:id="rId4" w:fontKey="{6661054B-7F10-4926-9183-9FBEC492A03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311FF46C-EBAC-4EE2-B085-232E11BA27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8F48ECF-B8B4-4FA9-A7B7-AC5680F757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3406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FF"/>
    <w:rsid w:val="00136E5F"/>
    <w:rsid w:val="00247FF8"/>
    <w:rsid w:val="00267921"/>
    <w:rsid w:val="003A7DFF"/>
    <w:rsid w:val="004B1016"/>
    <w:rsid w:val="00674BC6"/>
    <w:rsid w:val="00742302"/>
    <w:rsid w:val="00752869"/>
    <w:rsid w:val="00862077"/>
    <w:rsid w:val="008931F1"/>
    <w:rsid w:val="00BB2074"/>
    <w:rsid w:val="00CE775A"/>
    <w:rsid w:val="00D12460"/>
    <w:rsid w:val="00D459FE"/>
    <w:rsid w:val="00E370AF"/>
    <w:rsid w:val="00EF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DABE8"/>
  <w15:docId w15:val="{8CCA6EC0-EA1D-4C8D-A4C7-BF78F1A0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3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1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tya\Downloads\Solution%20Architectu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Solution Architecture</Template>
  <TotalTime>1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Satya Sri R</dc:creator>
  <cp:lastModifiedBy>Satya Sri R</cp:lastModifiedBy>
  <cp:revision>2</cp:revision>
  <dcterms:created xsi:type="dcterms:W3CDTF">2026-07-20T09:24:00Z</dcterms:created>
  <dcterms:modified xsi:type="dcterms:W3CDTF">2026-07-20T09:24:00Z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1258787131</vt:i4>
  </property>
</Properties>
</file>